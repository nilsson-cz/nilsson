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30"/>
          <w:szCs w:val="30"/>
        </w:rPr>
        <w:t>Souhlas se zpracováním osobních údajů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21"/>
          <w:szCs w:val="21"/>
        </w:rPr>
        <w:t>Správce osobních údajů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: Základní škola Vilekula Teplice, J. V. Sládka 1548/22, 415 01 Teplice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Pověřenec pro ochranu osobních údajů: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Mgr. Jana Švecová, </w:t>
      </w:r>
      <w:hyperlink r:id="rId7" w:history="1">
        <w:r w:rsidRPr="00697B03">
          <w:rPr>
            <w:rFonts w:ascii="Arial" w:eastAsia="Times New Roman" w:hAnsi="Arial" w:cs="Arial"/>
            <w:color w:val="1155CC"/>
            <w:sz w:val="21"/>
            <w:u w:val="single"/>
          </w:rPr>
          <w:t>jana.svecova@zsvilekula.cz</w:t>
        </w:r>
      </w:hyperlink>
      <w:r w:rsidRPr="00697B03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697B03" w:rsidRPr="00697B03" w:rsidRDefault="00697B03" w:rsidP="00697B03">
      <w:pPr>
        <w:spacing w:after="0" w:line="240" w:lineRule="auto"/>
        <w:ind w:left="-425" w:right="-406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Calibri" w:eastAsia="Times New Roman" w:hAnsi="Calibri" w:cs="Calibri"/>
          <w:i/>
          <w:iCs/>
          <w:color w:val="000000"/>
          <w:sz w:val="21"/>
          <w:szCs w:val="21"/>
        </w:rPr>
        <w:t> </w:t>
      </w: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Já, níže podepsaný/á, souhlasím, aby Základní škola Vilekula Teplice (dále jen „škola“) v souvislosti se zajištěním vzdělávání zpracovávala osobní údaje mého syna/dcery pro následující účely:</w:t>
      </w: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1.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Zveřejněním jména a příjmení v prostorách školy na nástěnkách, ve školním časopise, v místním tisku nebo zpravodaji za účelem prezentace činnosti školy. Tento souhlas uděluji na celou dobu vzdělávání mého syna/dcery ve škole.  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souhlas    </w:t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  </w:t>
      </w: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nesouhlas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2.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Zveřejněním jména a příjmení prostřednictvím oficiálních webových stránek školy za účelem prezentace činnosti a úspěchů</w:t>
      </w:r>
      <w:r w:rsidR="002663B9">
        <w:rPr>
          <w:rFonts w:ascii="Arial" w:eastAsia="Times New Roman" w:hAnsi="Arial" w:cs="Arial"/>
          <w:color w:val="000000"/>
          <w:sz w:val="21"/>
          <w:szCs w:val="21"/>
        </w:rPr>
        <w:t xml:space="preserve"> školy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. Tento souhlas uděluji na celou dobu vzdělávání mého syna/dcer</w:t>
      </w:r>
      <w:r w:rsidR="008D1B28">
        <w:rPr>
          <w:rFonts w:ascii="Arial" w:eastAsia="Times New Roman" w:hAnsi="Arial" w:cs="Arial"/>
          <w:color w:val="000000"/>
          <w:sz w:val="21"/>
          <w:szCs w:val="21"/>
        </w:rPr>
        <w:t>y</w:t>
      </w:r>
      <w:r w:rsidR="002663B9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souhlas    </w:t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  </w:t>
      </w: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nesouhlas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3.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Pořizováním a následným zveřejněním fotografie, zvukových a obrazových záznamů prostřednictvím oficiálních webových stránek školy za účelem prezentace činnosti a úspěchů</w:t>
      </w:r>
      <w:r w:rsidR="002663B9">
        <w:rPr>
          <w:rFonts w:ascii="Arial" w:eastAsia="Times New Roman" w:hAnsi="Arial" w:cs="Arial"/>
          <w:color w:val="000000"/>
          <w:sz w:val="21"/>
          <w:szCs w:val="21"/>
        </w:rPr>
        <w:t xml:space="preserve"> školy</w:t>
      </w:r>
      <w:r w:rsidRPr="00697B03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.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Tento souhlas uděluji na celou dobu vzdělávání mého syna/dcer</w:t>
      </w:r>
      <w:r w:rsidR="008D1B28">
        <w:rPr>
          <w:rFonts w:ascii="Arial" w:eastAsia="Times New Roman" w:hAnsi="Arial" w:cs="Arial"/>
          <w:color w:val="000000"/>
          <w:sz w:val="21"/>
          <w:szCs w:val="21"/>
        </w:rPr>
        <w:t>y</w:t>
      </w:r>
      <w:r w:rsidR="002663B9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souhlas    </w:t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  </w:t>
      </w: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nesouhlas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63B9" w:rsidRPr="002663B9" w:rsidRDefault="002663B9" w:rsidP="002663B9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663B9">
        <w:rPr>
          <w:rFonts w:ascii="Arial" w:eastAsia="Times New Roman" w:hAnsi="Arial" w:cs="Arial"/>
          <w:color w:val="FF0000"/>
          <w:sz w:val="21"/>
          <w:szCs w:val="21"/>
        </w:rPr>
        <w:t xml:space="preserve">4. Pořizováním a následným zveřejněním fotografie, zvukových a obrazových záznamů prostřednictvím </w:t>
      </w:r>
      <w:r w:rsidRPr="002663B9">
        <w:rPr>
          <w:rFonts w:ascii="Arial" w:eastAsia="Times New Roman" w:hAnsi="Arial" w:cs="Arial"/>
          <w:b/>
          <w:color w:val="FF0000"/>
          <w:sz w:val="21"/>
          <w:szCs w:val="21"/>
        </w:rPr>
        <w:t xml:space="preserve">oficiálního profilu na Instagramu </w:t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>za účelem prezentace činnosti a úspěchů školy</w:t>
      </w:r>
      <w:r w:rsidRPr="002663B9">
        <w:rPr>
          <w:rFonts w:ascii="Arial" w:eastAsia="Times New Roman" w:hAnsi="Arial" w:cs="Arial"/>
          <w:b/>
          <w:bCs/>
          <w:color w:val="FF0000"/>
          <w:sz w:val="21"/>
          <w:szCs w:val="21"/>
        </w:rPr>
        <w:t xml:space="preserve">. </w:t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>Tento souhlas uděluji na celou dobu vzdělávání mého syna/dcer</w:t>
      </w:r>
      <w:r w:rsidR="008D1B28">
        <w:rPr>
          <w:rFonts w:ascii="Arial" w:eastAsia="Times New Roman" w:hAnsi="Arial" w:cs="Arial"/>
          <w:color w:val="FF0000"/>
          <w:sz w:val="21"/>
          <w:szCs w:val="21"/>
        </w:rPr>
        <w:t>y</w:t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 xml:space="preserve">. </w:t>
      </w:r>
    </w:p>
    <w:p w:rsidR="002663B9" w:rsidRPr="002663B9" w:rsidRDefault="002663B9" w:rsidP="002663B9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663B9">
        <w:rPr>
          <w:rFonts w:ascii="Wingdings" w:eastAsia="Times New Roman" w:hAnsi="Wingdings" w:cs="Times New Roman"/>
          <w:color w:val="FF0000"/>
          <w:sz w:val="21"/>
          <w:szCs w:val="21"/>
        </w:rPr>
        <w:t>□</w:t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 xml:space="preserve"> souhlas    </w:t>
      </w:r>
      <w:r w:rsidRPr="002663B9">
        <w:rPr>
          <w:rFonts w:ascii="Arial" w:eastAsia="Times New Roman" w:hAnsi="Arial" w:cs="Arial"/>
          <w:color w:val="FF0000"/>
          <w:sz w:val="21"/>
        </w:rPr>
        <w:tab/>
      </w:r>
      <w:r w:rsidRPr="002663B9">
        <w:rPr>
          <w:rFonts w:ascii="Arial" w:eastAsia="Times New Roman" w:hAnsi="Arial" w:cs="Arial"/>
          <w:color w:val="FF0000"/>
          <w:sz w:val="21"/>
        </w:rPr>
        <w:tab/>
      </w:r>
      <w:r w:rsidRPr="002663B9">
        <w:rPr>
          <w:rFonts w:ascii="Arial" w:eastAsia="Times New Roman" w:hAnsi="Arial" w:cs="Arial"/>
          <w:color w:val="FF0000"/>
          <w:sz w:val="21"/>
        </w:rPr>
        <w:tab/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 xml:space="preserve">  </w:t>
      </w:r>
      <w:r w:rsidRPr="002663B9">
        <w:rPr>
          <w:rFonts w:ascii="Wingdings" w:eastAsia="Times New Roman" w:hAnsi="Wingdings" w:cs="Times New Roman"/>
          <w:color w:val="FF0000"/>
          <w:sz w:val="21"/>
          <w:szCs w:val="21"/>
        </w:rPr>
        <w:t>□</w:t>
      </w:r>
      <w:r w:rsidRPr="002663B9">
        <w:rPr>
          <w:rFonts w:ascii="Arial" w:eastAsia="Times New Roman" w:hAnsi="Arial" w:cs="Arial"/>
          <w:color w:val="FF0000"/>
          <w:sz w:val="21"/>
          <w:szCs w:val="21"/>
        </w:rPr>
        <w:t xml:space="preserve"> nesouhlas</w:t>
      </w:r>
    </w:p>
    <w:p w:rsidR="00697B03" w:rsidRPr="00697B03" w:rsidRDefault="002663B9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5</w:t>
      </w:r>
      <w:r w:rsidR="00697B03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r w:rsidR="00697B03" w:rsidRPr="00697B03">
        <w:rPr>
          <w:rFonts w:ascii="Arial" w:eastAsia="Times New Roman" w:hAnsi="Arial" w:cs="Arial"/>
          <w:color w:val="000000"/>
          <w:sz w:val="21"/>
          <w:szCs w:val="21"/>
        </w:rPr>
        <w:t>Dále uděluji výslovný a informovaný souhlas ke zpracování osobních údajů a zvláštních kategorií osobních údajů mého syna/dcery za účelem poskytování poradenských služeb výchovným poradcem, psychologem, speciálním pedagogem, asistentem pedagoga, metodikem prevence, v rámci kterých mohou být zpracovávány osobní údaje a zvláštní kategorie osobních údajů získané zejména z doporučení poskytnutých příslušným školským poradenským zařízením. 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souhlas    </w:t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</w:rPr>
        <w:tab/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  </w:t>
      </w:r>
      <w:r w:rsidRPr="00697B03">
        <w:rPr>
          <w:rFonts w:ascii="Wingdings" w:eastAsia="Times New Roman" w:hAnsi="Wingdings" w:cs="Times New Roman"/>
          <w:color w:val="000000"/>
          <w:sz w:val="21"/>
          <w:szCs w:val="21"/>
        </w:rPr>
        <w:t>□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 nesouhlas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lastRenderedPageBreak/>
        <w:t xml:space="preserve">Základní škola Vilekula Teplice 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shromažďuje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osobní údaje i zvláštní kategorie osobních údajů v souladu se zákonem č. 561/2004 Sb. o předškolním, základním, středním, vyšším odborném a jiném vzdělávání (školský zákon), vyhláškou č. 27/2016 Sb. o vzdělávání žáků se speciálními vzdělávacími potřebami a žáků nadaných a vyhláškou č. 72/2005 Sb. o poskytování poradenských služeb ve školách a školských poradenských zařízeních.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Zpracovávané osobní údaje a zvláštní kategorie osobních údajů jsou uchovávány po dobu stanovenou zvláštními právními předpisy a Skartačním plánem Základní školy Vilekula Teplice. 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Údaje zpracovávané za tímto účelem nejsou předávány žádným dalším příjemcům, vyjma situací, kdy tak ukládá zvláštní zákon.</w:t>
      </w: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Při zpracování osobních údajů</w:t>
      </w:r>
      <w:r w:rsidRPr="00697B03">
        <w:rPr>
          <w:rFonts w:ascii="Arial" w:eastAsia="Times New Roman" w:hAnsi="Arial" w:cs="Arial"/>
          <w:i/>
          <w:iCs/>
          <w:color w:val="000000"/>
          <w:sz w:val="21"/>
          <w:szCs w:val="21"/>
        </w:rPr>
        <w:t xml:space="preserve"> 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nedochází k automatizovanému zpracování, na jehož základě by byly činěny úkony či rozhodnutí, jejichž obsahem by byl zásah do práv či oprávněných zájmů zákonných zástupců a žáků.</w:t>
      </w:r>
    </w:p>
    <w:p w:rsid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Máte právo:</w:t>
      </w:r>
    </w:p>
    <w:p w:rsidR="00697B03" w:rsidRPr="00697B03" w:rsidRDefault="00697B03" w:rsidP="00697B03">
      <w:pPr>
        <w:pStyle w:val="Odstavecseseznamem"/>
        <w:numPr>
          <w:ilvl w:val="0"/>
          <w:numId w:val="4"/>
        </w:numPr>
        <w:spacing w:before="120" w:after="0" w:line="240" w:lineRule="auto"/>
        <w:ind w:left="0" w:right="-406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s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vůj souhlas kdykoliv odvolat písemným sdělením, předaným pověřenci pro ochranu osobních údajů, </w:t>
      </w:r>
    </w:p>
    <w:p w:rsidR="00697B03" w:rsidRPr="00697B03" w:rsidRDefault="00697B03" w:rsidP="00697B03">
      <w:pPr>
        <w:pStyle w:val="Odstavecseseznamem"/>
        <w:numPr>
          <w:ilvl w:val="0"/>
          <w:numId w:val="4"/>
        </w:numPr>
        <w:spacing w:before="120" w:after="0" w:line="240" w:lineRule="auto"/>
        <w:ind w:left="0" w:right="-406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 xml:space="preserve">požadovat umožnění přístupu k osobním údajům Vašim i </w:t>
      </w:r>
      <w:r>
        <w:rPr>
          <w:rFonts w:ascii="Arial" w:eastAsia="Times New Roman" w:hAnsi="Arial" w:cs="Arial"/>
          <w:color w:val="000000"/>
          <w:sz w:val="21"/>
          <w:szCs w:val="21"/>
        </w:rPr>
        <w:t>V</w:t>
      </w:r>
      <w:r w:rsidRPr="00697B03">
        <w:rPr>
          <w:rFonts w:ascii="Arial" w:eastAsia="Times New Roman" w:hAnsi="Arial" w:cs="Arial"/>
          <w:color w:val="000000"/>
          <w:sz w:val="21"/>
          <w:szCs w:val="21"/>
        </w:rPr>
        <w:t>ašeho syna/dcery,</w:t>
      </w:r>
    </w:p>
    <w:p w:rsidR="00697B03" w:rsidRPr="00697B03" w:rsidRDefault="00697B03" w:rsidP="00697B03">
      <w:pPr>
        <w:pStyle w:val="Odstavecseseznamem"/>
        <w:numPr>
          <w:ilvl w:val="0"/>
          <w:numId w:val="4"/>
        </w:numPr>
        <w:spacing w:before="120" w:after="0" w:line="240" w:lineRule="auto"/>
        <w:ind w:left="0" w:right="-406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požadovat opravu nepřesných osobních údajů (pokud se domníváte, že osobní údaje zpracovávané u školy jsou nepřesné),</w:t>
      </w:r>
    </w:p>
    <w:p w:rsidR="002663B9" w:rsidRDefault="002663B9" w:rsidP="00697B03">
      <w:pPr>
        <w:pStyle w:val="Odstavecseseznamem"/>
        <w:numPr>
          <w:ilvl w:val="0"/>
          <w:numId w:val="4"/>
        </w:numPr>
        <w:spacing w:before="120" w:after="0" w:line="240" w:lineRule="auto"/>
        <w:ind w:left="0" w:right="-406" w:hanging="284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2663B9">
        <w:rPr>
          <w:rFonts w:ascii="Arial" w:eastAsia="Times New Roman" w:hAnsi="Arial" w:cs="Arial"/>
          <w:color w:val="000000"/>
          <w:sz w:val="21"/>
          <w:szCs w:val="21"/>
        </w:rPr>
        <w:t>požadovat výmaz osobních údajů zpracovávaných na základě souhlasu, pokud již neexistuje jiný právní důvod jejich zpracování.</w:t>
      </w:r>
    </w:p>
    <w:p w:rsidR="00697B03" w:rsidRPr="00697B03" w:rsidRDefault="00697B03" w:rsidP="00697B03">
      <w:pPr>
        <w:pStyle w:val="Odstavecseseznamem"/>
        <w:numPr>
          <w:ilvl w:val="0"/>
          <w:numId w:val="4"/>
        </w:numPr>
        <w:spacing w:before="120" w:after="0" w:line="240" w:lineRule="auto"/>
        <w:ind w:left="0" w:right="-406" w:hanging="284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pod</w:t>
      </w:r>
      <w:r w:rsidR="002663B9">
        <w:rPr>
          <w:rFonts w:ascii="Arial" w:eastAsia="Times New Roman" w:hAnsi="Arial" w:cs="Arial"/>
          <w:color w:val="000000"/>
          <w:sz w:val="21"/>
          <w:szCs w:val="21"/>
        </w:rPr>
        <w:t xml:space="preserve">at stížnost u dozorového orgánu (Úřad pro ochranu osobních údajů). </w:t>
      </w: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Vaše požadavky budou vždy řádně posouzeny a vypořádány v souladu s příslušnými ustanoveními obecného nařízení o ochraně osobních údajů (GDPR).  Svá práva vůči škole uplatňujte písemně cestou pověřence pro ochranu osobních údajů. </w:t>
      </w:r>
    </w:p>
    <w:p w:rsidR="00697B03" w:rsidRPr="00697B03" w:rsidRDefault="00697B03" w:rsidP="00697B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V ………………….    dne ……………………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Pr="00697B03" w:rsidRDefault="00697B03" w:rsidP="00697B03">
      <w:pPr>
        <w:spacing w:before="120" w:after="0" w:line="240" w:lineRule="auto"/>
        <w:ind w:left="-425" w:right="-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Příjmení a jméno zákonného zástupce:</w:t>
      </w:r>
    </w:p>
    <w:p w:rsidR="00697B03" w:rsidRPr="00697B03" w:rsidRDefault="00697B03" w:rsidP="0069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B03" w:rsidRPr="00963347" w:rsidRDefault="00697B03" w:rsidP="00697B03">
      <w:pPr>
        <w:spacing w:before="120" w:after="0" w:line="240" w:lineRule="auto"/>
        <w:ind w:left="-425" w:right="-406"/>
        <w:jc w:val="both"/>
      </w:pPr>
      <w:r w:rsidRPr="00697B03">
        <w:rPr>
          <w:rFonts w:ascii="Arial" w:eastAsia="Times New Roman" w:hAnsi="Arial" w:cs="Arial"/>
          <w:color w:val="000000"/>
          <w:sz w:val="21"/>
          <w:szCs w:val="21"/>
        </w:rPr>
        <w:t>Podpis zákonného zástupce:</w:t>
      </w:r>
    </w:p>
    <w:sectPr w:rsidR="00697B03" w:rsidRPr="00963347" w:rsidSect="006B4E4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93B" w:rsidRDefault="00CE193B" w:rsidP="00963347">
      <w:pPr>
        <w:spacing w:after="0" w:line="240" w:lineRule="auto"/>
      </w:pPr>
      <w:r>
        <w:separator/>
      </w:r>
    </w:p>
  </w:endnote>
  <w:endnote w:type="continuationSeparator" w:id="1">
    <w:p w:rsidR="00CE193B" w:rsidRDefault="00CE193B" w:rsidP="0096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347" w:rsidRDefault="00963347">
    <w:pPr>
      <w:pStyle w:val="Zpat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3711353</wp:posOffset>
          </wp:positionH>
          <wp:positionV relativeFrom="paragraph">
            <wp:posOffset>-2113440</wp:posOffset>
          </wp:positionV>
          <wp:extent cx="2935165" cy="2733152"/>
          <wp:effectExtent l="19050" t="0" r="0" b="0"/>
          <wp:wrapNone/>
          <wp:docPr id="2" name="Obrázek 1" descr="Hlavičkový papír ZŠ Vilekula do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lavičkový papír ZŠ Vilekula do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5165" cy="273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93B" w:rsidRDefault="00CE193B" w:rsidP="00963347">
      <w:pPr>
        <w:spacing w:after="0" w:line="240" w:lineRule="auto"/>
      </w:pPr>
      <w:r>
        <w:separator/>
      </w:r>
    </w:p>
  </w:footnote>
  <w:footnote w:type="continuationSeparator" w:id="1">
    <w:p w:rsidR="00CE193B" w:rsidRDefault="00CE193B" w:rsidP="00963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347" w:rsidRDefault="00963347">
    <w:pPr>
      <w:pStyle w:val="Zhlav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-880745</wp:posOffset>
          </wp:positionH>
          <wp:positionV relativeFrom="paragraph">
            <wp:posOffset>-440055</wp:posOffset>
          </wp:positionV>
          <wp:extent cx="7798435" cy="2682875"/>
          <wp:effectExtent l="19050" t="0" r="0" b="0"/>
          <wp:wrapNone/>
          <wp:docPr id="1" name="Obrázek 0" descr="Hlavičkový papír ZŠ Vilekula nahoř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lavičkový papír ZŠ Vilekula nahoř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98435" cy="2682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  <w:rPr>
        <w:noProof/>
      </w:rPr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  <w:p w:rsidR="00963347" w:rsidRDefault="00963347">
    <w:pPr>
      <w:pStyle w:val="Zhlav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CB035E"/>
    <w:multiLevelType w:val="hybridMultilevel"/>
    <w:tmpl w:val="93A8FDA4"/>
    <w:lvl w:ilvl="0" w:tplc="0405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">
    <w:nsid w:val="6977562D"/>
    <w:multiLevelType w:val="multilevel"/>
    <w:tmpl w:val="6ED6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9E32A5"/>
    <w:multiLevelType w:val="hybridMultilevel"/>
    <w:tmpl w:val="3ADC6FD2"/>
    <w:lvl w:ilvl="0" w:tplc="FBB6368A">
      <w:start w:val="1"/>
      <w:numFmt w:val="bullet"/>
      <w:lvlText w:val=""/>
      <w:lvlJc w:val="left"/>
      <w:pPr>
        <w:ind w:left="29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>
    <w:nsid w:val="7B8B662A"/>
    <w:multiLevelType w:val="multilevel"/>
    <w:tmpl w:val="7C7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  <w:lvlOverride w:ilvl="0">
      <w:lvl w:ilvl="0">
        <w:numFmt w:val="lowerLetter"/>
        <w:lvlText w:val="%1."/>
        <w:lvlJc w:val="left"/>
      </w:lvl>
    </w:lvlOverride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attachedTemplate r:id="rId1"/>
  <w:defaultTabStop w:val="708"/>
  <w:hyphenationZone w:val="425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330CD"/>
    <w:rsid w:val="002663B9"/>
    <w:rsid w:val="003330CD"/>
    <w:rsid w:val="00502A48"/>
    <w:rsid w:val="00511664"/>
    <w:rsid w:val="00697B03"/>
    <w:rsid w:val="006B4E45"/>
    <w:rsid w:val="008D1B28"/>
    <w:rsid w:val="00963347"/>
    <w:rsid w:val="00CE1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6B4E4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9633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963347"/>
  </w:style>
  <w:style w:type="paragraph" w:styleId="Zpat">
    <w:name w:val="footer"/>
    <w:basedOn w:val="Normln"/>
    <w:link w:val="ZpatChar"/>
    <w:uiPriority w:val="99"/>
    <w:semiHidden/>
    <w:unhideWhenUsed/>
    <w:rsid w:val="009633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963347"/>
  </w:style>
  <w:style w:type="paragraph" w:styleId="Textbubliny">
    <w:name w:val="Balloon Text"/>
    <w:basedOn w:val="Normln"/>
    <w:link w:val="TextbublinyChar"/>
    <w:uiPriority w:val="99"/>
    <w:semiHidden/>
    <w:unhideWhenUsed/>
    <w:rsid w:val="0096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63347"/>
    <w:rPr>
      <w:rFonts w:ascii="Tahoma" w:hAnsi="Tahoma" w:cs="Tahoma"/>
      <w:sz w:val="16"/>
      <w:szCs w:val="16"/>
    </w:rPr>
  </w:style>
  <w:style w:type="paragraph" w:styleId="Normlnweb">
    <w:name w:val="Normal (Web)"/>
    <w:basedOn w:val="Normln"/>
    <w:uiPriority w:val="99"/>
    <w:semiHidden/>
    <w:unhideWhenUsed/>
    <w:rsid w:val="0069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semiHidden/>
    <w:unhideWhenUsed/>
    <w:rsid w:val="00697B03"/>
    <w:rPr>
      <w:color w:val="0000FF"/>
      <w:u w:val="single"/>
    </w:rPr>
  </w:style>
  <w:style w:type="character" w:customStyle="1" w:styleId="apple-tab-span">
    <w:name w:val="apple-tab-span"/>
    <w:basedOn w:val="Standardnpsmoodstavce"/>
    <w:rsid w:val="00697B03"/>
  </w:style>
  <w:style w:type="paragraph" w:styleId="Odstavecseseznamem">
    <w:name w:val="List Paragraph"/>
    <w:basedOn w:val="Normln"/>
    <w:uiPriority w:val="34"/>
    <w:qFormat/>
    <w:rsid w:val="00697B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na.svecova@zsvilekula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as\Downloads\Hlavi&#269;kov&#253;%20pap&#237;r%20Z&#352;%20Vilekula%20-%20&#353;ablona%20Word%20(2)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ZŠ Vilekula - šablona Word (2).dotx</Template>
  <TotalTime>12</TotalTime>
  <Pages>2</Pages>
  <Words>540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Švecová</dc:creator>
  <cp:lastModifiedBy>Jana Švecová</cp:lastModifiedBy>
  <cp:revision>2</cp:revision>
  <dcterms:created xsi:type="dcterms:W3CDTF">2026-06-15T08:59:00Z</dcterms:created>
  <dcterms:modified xsi:type="dcterms:W3CDTF">2026-06-15T09:28:00Z</dcterms:modified>
</cp:coreProperties>
</file>